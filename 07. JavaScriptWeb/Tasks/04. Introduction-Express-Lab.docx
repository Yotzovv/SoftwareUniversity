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Start w:id="1" w:name="_GoBack"/>
      <w:bookmarkEnd w:id="0"/>
      <w:bookmarkEnd w:id="1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388DC1A5"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14:paraId="15426D1B" w14:textId="57B982E3"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14:paraId="3A8E7C63" w14:textId="07B7AC8F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14:paraId="02B1EECF" w14:textId="7369DE95"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="00222AF1" w:rsidRPr="00222AF1">
          <w:rPr>
            <w:rStyle w:val="Hyperlink"/>
          </w:rPr>
          <w:t>Handlebars</w:t>
        </w:r>
      </w:hyperlink>
      <w:r>
        <w:t xml:space="preserve"> are coming.</w:t>
      </w:r>
    </w:p>
    <w:p w14:paraId="65EF442B" w14:textId="3AF56365" w:rsidR="00434CAF" w:rsidRDefault="00420F9A" w:rsidP="00434CAF">
      <w:pPr>
        <w:pStyle w:val="Heading2"/>
      </w:pPr>
      <w:r>
        <w:t>Make the Server-Train "Express"</w:t>
      </w:r>
    </w:p>
    <w:p w14:paraId="3C2EF683" w14:textId="10EBB109"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14:paraId="3CF36A88" w14:textId="552C52E3"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127A4" w14:paraId="7EB2B9C6" w14:textId="77777777" w:rsidTr="00203006">
        <w:trPr>
          <w:trHeight w:val="287"/>
        </w:trPr>
        <w:tc>
          <w:tcPr>
            <w:tcW w:w="10651" w:type="dxa"/>
          </w:tcPr>
          <w:p w14:paraId="07CA8090" w14:textId="59BE4C1B"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14:paraId="2074B3EC" w14:textId="47A16AE6"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14:paraId="168ECDA1" w14:textId="6DED271D"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2005"/>
      </w:tblGrid>
      <w:tr w:rsidR="004F3A3D" w14:paraId="1249DD98" w14:textId="77777777" w:rsidTr="00540558">
        <w:tc>
          <w:tcPr>
            <w:tcW w:w="5325" w:type="dxa"/>
          </w:tcPr>
          <w:p w14:paraId="3AB88EC5" w14:textId="7ED164C3" w:rsidR="004F3A3D" w:rsidRDefault="004F3A3D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42138FAA" wp14:editId="037B4C4C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549FBB3" w14:textId="5B499151"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14:paraId="3E027A4C" w14:textId="77777777" w:rsidR="004F3A3D" w:rsidRDefault="004F3A3D" w:rsidP="00434CAF"/>
    <w:p w14:paraId="3FC21DC0" w14:textId="754DE4AD" w:rsidR="002F7516" w:rsidRDefault="002F7516" w:rsidP="00434CAF"/>
    <w:p w14:paraId="4F8E5E44" w14:textId="3C71E16E" w:rsidR="00722BD5" w:rsidRDefault="00722BD5" w:rsidP="00434CAF"/>
    <w:p w14:paraId="77E2048F" w14:textId="5EA89DB3"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9A515A" w14:paraId="3055B662" w14:textId="77777777" w:rsidTr="00540558">
        <w:tc>
          <w:tcPr>
            <w:tcW w:w="5325" w:type="dxa"/>
          </w:tcPr>
          <w:p w14:paraId="2412E30A" w14:textId="674B6F1A" w:rsidR="00AF0224" w:rsidRDefault="009A515A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53F22BC2" wp14:editId="7E7D33B1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32AB86F" w14:textId="46D2980E"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14:paraId="5F5A8506" w14:textId="39722485" w:rsidR="00A2462F" w:rsidRDefault="00A2462F" w:rsidP="00434CAF"/>
          <w:p w14:paraId="6AEFC59A" w14:textId="79F5ACA0" w:rsidR="00A2462F" w:rsidRDefault="00A2462F" w:rsidP="00434CAF"/>
          <w:p w14:paraId="60EC7E91" w14:textId="48229B10" w:rsidR="00A2462F" w:rsidRDefault="00A2462F" w:rsidP="00434CAF"/>
          <w:p w14:paraId="178655CB" w14:textId="0D3454CA" w:rsidR="00A2462F" w:rsidRDefault="00A2462F" w:rsidP="00434CAF"/>
          <w:p w14:paraId="2BA58BB2" w14:textId="6A03C3FC" w:rsidR="00A2462F" w:rsidRDefault="00A2462F" w:rsidP="00434CAF"/>
          <w:p w14:paraId="039CC59C" w14:textId="06B43AEA"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14:paraId="2D4332E9" w14:textId="11D045C1"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0F0A27" w14:paraId="3C3893BA" w14:textId="77777777" w:rsidTr="00540558">
        <w:tc>
          <w:tcPr>
            <w:tcW w:w="5325" w:type="dxa"/>
          </w:tcPr>
          <w:p w14:paraId="0BBCA289" w14:textId="49157ECF" w:rsidR="000F0A27" w:rsidRDefault="000F0A27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58AE95E7" wp14:editId="173AB457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EB40BE1" w14:textId="77777777" w:rsidR="000F0A27" w:rsidRDefault="000F0A27" w:rsidP="00434CAF"/>
        </w:tc>
      </w:tr>
    </w:tbl>
    <w:p w14:paraId="1DF26DDB" w14:textId="607BB61E"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  <w:gridCol w:w="3625"/>
      </w:tblGrid>
      <w:tr w:rsidR="00AF0224" w14:paraId="73ECB8BF" w14:textId="77777777" w:rsidTr="00540558">
        <w:tc>
          <w:tcPr>
            <w:tcW w:w="5325" w:type="dxa"/>
          </w:tcPr>
          <w:p w14:paraId="5B65B38F" w14:textId="5487B812" w:rsidR="00AF0224" w:rsidRDefault="00AF0224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75AD7D7A" wp14:editId="157B40BE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61D3259" w14:textId="72DA2F06"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14:paraId="5D17618C" w14:textId="2F5789DA"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14:paraId="59051B36" w14:textId="77777777"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14:paraId="67A65A8D" w14:textId="38C5C35C"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14:paraId="16D617CF" w14:textId="56B0D568"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14:paraId="58F7D0D8" w14:textId="19EBEE91"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14:paraId="2ECB3340" w14:textId="2225951C" w:rsidR="00AF0224" w:rsidRDefault="00805014" w:rsidP="00434CAF">
      <w:r>
        <w:lastRenderedPageBreak/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2185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6FA466BE" w14:textId="40F6E863"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  <w:gridCol w:w="1795"/>
      </w:tblGrid>
      <w:tr w:rsidR="00EA2537" w14:paraId="45ACB981" w14:textId="77777777" w:rsidTr="00540558">
        <w:tc>
          <w:tcPr>
            <w:tcW w:w="8466" w:type="dxa"/>
          </w:tcPr>
          <w:p w14:paraId="2DC6EBC0" w14:textId="2E59D8F6"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47E5131C" wp14:editId="54ABE2CC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434EEB7C" w14:textId="77777777" w:rsidR="00EA2537" w:rsidRDefault="00EA2537" w:rsidP="00434CAF"/>
        </w:tc>
      </w:tr>
      <w:tr w:rsidR="00EA2537" w14:paraId="086A61E3" w14:textId="77777777" w:rsidTr="00540558">
        <w:tc>
          <w:tcPr>
            <w:tcW w:w="8466" w:type="dxa"/>
          </w:tcPr>
          <w:p w14:paraId="0E557251" w14:textId="3DACC17A"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27873B91" wp14:editId="51699DC9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7F0F48D7" w14:textId="77777777" w:rsidR="00EA2537" w:rsidRDefault="00EA2537" w:rsidP="00434CAF"/>
        </w:tc>
      </w:tr>
    </w:tbl>
    <w:p w14:paraId="26D25CC3" w14:textId="79F3A1D8"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14:paraId="1294C785" w14:textId="10E1A69F"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  <w:gridCol w:w="955"/>
      </w:tblGrid>
      <w:tr w:rsidR="003B1FF1" w14:paraId="3A3C0CEC" w14:textId="77777777" w:rsidTr="00540558">
        <w:tc>
          <w:tcPr>
            <w:tcW w:w="8136" w:type="dxa"/>
          </w:tcPr>
          <w:p w14:paraId="4075A9C0" w14:textId="004B27F6" w:rsidR="003B1FF1" w:rsidRDefault="00222AF1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5E48BD7D" wp14:editId="477A62D9">
                  <wp:extent cx="5972810" cy="1931035"/>
                  <wp:effectExtent l="19050" t="19050" r="27940" b="12065"/>
                  <wp:docPr id="13" name="Картина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931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14:paraId="7CFE136C" w14:textId="77777777" w:rsidR="003B1FF1" w:rsidRDefault="003B1FF1" w:rsidP="00434CAF"/>
        </w:tc>
      </w:tr>
    </w:tbl>
    <w:p w14:paraId="12317DDE" w14:textId="664DF988"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14:paraId="586AD46F" w14:textId="4B4B1E87"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6"/>
        <w:gridCol w:w="1375"/>
      </w:tblGrid>
      <w:tr w:rsidR="00E92733" w14:paraId="026A341B" w14:textId="77777777" w:rsidTr="00540558">
        <w:tc>
          <w:tcPr>
            <w:tcW w:w="6102" w:type="dxa"/>
          </w:tcPr>
          <w:p w14:paraId="6064FE98" w14:textId="3CCFF028" w:rsidR="00E92733" w:rsidRDefault="00380759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103D0334" wp14:editId="4CA3FF77">
                  <wp:extent cx="5707380" cy="4587240"/>
                  <wp:effectExtent l="19050" t="19050" r="26670" b="22860"/>
                  <wp:docPr id="125" name="Картина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4587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14:paraId="1D87EBB5" w14:textId="77777777" w:rsidR="00E92733" w:rsidRDefault="00E92733" w:rsidP="00434CAF"/>
        </w:tc>
      </w:tr>
    </w:tbl>
    <w:p w14:paraId="386D10F5" w14:textId="77777777"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416BF" w14:paraId="7213DF17" w14:textId="77777777" w:rsidTr="00540558">
        <w:tc>
          <w:tcPr>
            <w:tcW w:w="5325" w:type="dxa"/>
          </w:tcPr>
          <w:p w14:paraId="1CBE5210" w14:textId="136E9AB8" w:rsidR="00E416BF" w:rsidRDefault="00E416B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153246C9" wp14:editId="1F36A786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4C5EF618" w14:textId="77777777" w:rsidR="00E416BF" w:rsidRDefault="00E416BF" w:rsidP="00434CAF"/>
        </w:tc>
      </w:tr>
    </w:tbl>
    <w:p w14:paraId="3BC1DF21" w14:textId="57F939D2"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1225"/>
      </w:tblGrid>
      <w:tr w:rsidR="00A00360" w14:paraId="6DB022C1" w14:textId="77777777" w:rsidTr="00540558">
        <w:tc>
          <w:tcPr>
            <w:tcW w:w="5325" w:type="dxa"/>
          </w:tcPr>
          <w:p w14:paraId="3AB12F5F" w14:textId="3F8C274C" w:rsidR="00A00360" w:rsidRDefault="00A00360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7ECC6EAA" wp14:editId="33BDC09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A73206F" w14:textId="77777777" w:rsidR="00A00360" w:rsidRDefault="00A00360" w:rsidP="00434CAF"/>
        </w:tc>
      </w:tr>
    </w:tbl>
    <w:p w14:paraId="3DE56EA0" w14:textId="3FBCF3FE"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3385"/>
      </w:tblGrid>
      <w:tr w:rsidR="00F35F59" w14:paraId="4E5E117F" w14:textId="77777777" w:rsidTr="00540558">
        <w:tc>
          <w:tcPr>
            <w:tcW w:w="5325" w:type="dxa"/>
          </w:tcPr>
          <w:p w14:paraId="64BCD44F" w14:textId="17FE6118" w:rsidR="00F35F59" w:rsidRDefault="0038720D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14DF8560" wp14:editId="08F31BA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B29D1B0" w14:textId="77777777" w:rsidR="00F35F59" w:rsidRDefault="00F35F59" w:rsidP="00434CAF"/>
        </w:tc>
      </w:tr>
    </w:tbl>
    <w:p w14:paraId="49B174EF" w14:textId="29A326A6"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14:paraId="18658598" w14:textId="4BA44810" w:rsidR="00E416BF" w:rsidRDefault="00E416BF" w:rsidP="00434CAF">
      <w:r>
        <w:rPr>
          <w:noProof/>
          <w:lang w:val="bg-BG" w:eastAsia="bg-BG"/>
        </w:rPr>
        <w:lastRenderedPageBreak/>
        <w:drawing>
          <wp:inline distT="0" distB="0" distL="0" distR="0" wp14:anchorId="6E05E18B" wp14:editId="26A6E3AD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D7669" w14:textId="40DCC01F"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14:paraId="2DC1875D" w14:textId="77777777"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727BAFD3" w14:textId="241B4B5D" w:rsidR="00E416BF" w:rsidRDefault="00E416BF" w:rsidP="00434CAF">
      <w:r>
        <w:rPr>
          <w:noProof/>
          <w:lang w:val="bg-BG" w:eastAsia="bg-BG"/>
        </w:rPr>
        <w:drawing>
          <wp:inline distT="0" distB="0" distL="0" distR="0" wp14:anchorId="095C3C4A" wp14:editId="343D1A5D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6F90A" w14:textId="40C4FDD4"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18D07F9E" w14:textId="35EEC323"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14:paraId="15241529" w14:textId="21134F0E"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14:paraId="45FFB355" w14:textId="07437558" w:rsidR="00450A96" w:rsidRDefault="0078622E" w:rsidP="00B84359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B39C6EE" wp14:editId="59491FA3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2EEA96" w14:textId="52736117" w:rsidR="00222AF1" w:rsidRDefault="00222AF1" w:rsidP="00B84359">
      <w:pPr>
        <w:rPr>
          <w:noProof/>
        </w:rPr>
      </w:pPr>
      <w:r>
        <w:rPr>
          <w:noProof/>
        </w:rPr>
        <w:t xml:space="preserve">Or you can go to each </w:t>
      </w:r>
      <w:r w:rsidRPr="00222AF1">
        <w:rPr>
          <w:rFonts w:ascii="Consolas" w:hAnsi="Consolas"/>
          <w:b/>
          <w:noProof/>
        </w:rPr>
        <w:t>"html"</w:t>
      </w:r>
      <w:r>
        <w:rPr>
          <w:noProof/>
        </w:rPr>
        <w:t xml:space="preserve"> file and remove the </w:t>
      </w:r>
      <w:r w:rsidRPr="00222AF1">
        <w:rPr>
          <w:rFonts w:ascii="Consolas" w:hAnsi="Consolas"/>
          <w:b/>
          <w:noProof/>
        </w:rPr>
        <w:t>"/content"</w:t>
      </w:r>
      <w:r>
        <w:rPr>
          <w:noProof/>
        </w:rPr>
        <w:t xml:space="preserve"> part:</w:t>
      </w:r>
    </w:p>
    <w:p w14:paraId="73F598FB" w14:textId="4A8C50CC" w:rsidR="00222AF1" w:rsidRPr="00B84359" w:rsidRDefault="00AA4F05" w:rsidP="00B84359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69033768" wp14:editId="4EB95F9F">
            <wp:extent cx="5972810" cy="1774190"/>
            <wp:effectExtent l="19050" t="19050" r="27940" b="1651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741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9D0E9D4" w14:textId="1714B6FD" w:rsidR="00722BD5" w:rsidRDefault="00722BD5" w:rsidP="00434CAF">
      <w:r>
        <w:t>Starting the application again:</w:t>
      </w:r>
    </w:p>
    <w:p w14:paraId="4B6853B7" w14:textId="62C9240F" w:rsidR="00722BD5" w:rsidRDefault="0078622E" w:rsidP="00434CAF">
      <w:r>
        <w:rPr>
          <w:noProof/>
          <w:lang w:val="bg-BG" w:eastAsia="bg-BG"/>
        </w:rPr>
        <w:drawing>
          <wp:inline distT="0" distB="0" distL="0" distR="0" wp14:anchorId="2E637B61" wp14:editId="1F6B3BC5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8562D" w14:textId="065B4295" w:rsidR="004535B5" w:rsidRDefault="00420F9A" w:rsidP="00FC0289">
      <w:pPr>
        <w:pStyle w:val="Heading2"/>
      </w:pPr>
      <w:r>
        <w:t>View Engines</w:t>
      </w:r>
    </w:p>
    <w:p w14:paraId="4E12024F" w14:textId="3CC2DB5F"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14:paraId="39A811AD" w14:textId="1887A734" w:rsidR="000D276A" w:rsidRPr="00757127" w:rsidRDefault="006A5B2F" w:rsidP="00757127">
      <w:r>
        <w:lastRenderedPageBreak/>
        <w:t xml:space="preserve">For this lab we will use </w:t>
      </w:r>
      <w:hyperlink r:id="rId33" w:history="1">
        <w:r w:rsidR="00AA4F05" w:rsidRPr="00222AF1">
          <w:rPr>
            <w:rStyle w:val="Hyperlink"/>
          </w:rPr>
          <w:t>Handlebars</w:t>
        </w:r>
      </w:hyperlink>
      <w:r>
        <w:t xml:space="preserve"> as view engine (this time is the real link), but there are other </w:t>
      </w:r>
      <w:hyperlink r:id="rId34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14:paraId="54B47B15" w14:textId="0EBA7C2B"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 xml:space="preserve">ith </w:t>
      </w:r>
      <w:r w:rsidR="00AA4F05">
        <w:t>Handlebars</w:t>
      </w:r>
    </w:p>
    <w:p w14:paraId="31AAEA80" w14:textId="04CE1653" w:rsidR="00757127" w:rsidRDefault="000D276A" w:rsidP="00757127">
      <w:r>
        <w:t xml:space="preserve">First install </w:t>
      </w:r>
      <w:r w:rsidR="00250BFD">
        <w:t>handlebars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D276A" w14:paraId="7CB290EB" w14:textId="77777777" w:rsidTr="00203006">
        <w:trPr>
          <w:trHeight w:val="287"/>
        </w:trPr>
        <w:tc>
          <w:tcPr>
            <w:tcW w:w="10651" w:type="dxa"/>
          </w:tcPr>
          <w:p w14:paraId="6522A220" w14:textId="260B94FE"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 xml:space="preserve">npm install --save --save-exact </w:t>
            </w:r>
            <w:r w:rsidR="00802656">
              <w:t>express-</w:t>
            </w:r>
            <w:r w:rsidR="00250BFD">
              <w:t>handlebars</w:t>
            </w:r>
          </w:p>
        </w:tc>
      </w:tr>
    </w:tbl>
    <w:p w14:paraId="620A0DB6" w14:textId="398AED5F"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14:paraId="21C1380B" w14:textId="1802097D" w:rsidR="000D276A" w:rsidRDefault="00AA4F05" w:rsidP="00757127">
      <w:r>
        <w:rPr>
          <w:noProof/>
          <w:lang w:val="bg-BG" w:eastAsia="bg-BG"/>
        </w:rPr>
        <w:drawing>
          <wp:inline distT="0" distB="0" distL="0" distR="0" wp14:anchorId="2132B889" wp14:editId="024AFA54">
            <wp:extent cx="3268980" cy="1947342"/>
            <wp:effectExtent l="19050" t="19050" r="26670" b="15240"/>
            <wp:docPr id="116" name="Картина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94734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E5004B" w14:textId="56722CDA" w:rsidR="00DF3462" w:rsidRDefault="007B1F4D" w:rsidP="00757127">
      <w:r>
        <w:t xml:space="preserve">Now is </w:t>
      </w:r>
      <w:r w:rsidR="00250BFD">
        <w:t>time to migrate our views to handlebars</w:t>
      </w:r>
      <w:r>
        <w:t xml:space="preserve">, but not simply from html to </w:t>
      </w:r>
      <w:r w:rsidR="00250BFD">
        <w:t>handlebars</w:t>
      </w:r>
      <w:r>
        <w:t xml:space="preserve"> – we are going to use layout (one html file in which we will put dynamically other html pages). </w:t>
      </w:r>
    </w:p>
    <w:p w14:paraId="7070F15A" w14:textId="4DAC27B1" w:rsidR="007B1F4D" w:rsidRDefault="007B1F4D" w:rsidP="00757127">
      <w:r>
        <w:t xml:space="preserve">As a starter create </w:t>
      </w:r>
      <w:r w:rsidRPr="00E2551E">
        <w:rPr>
          <w:rFonts w:ascii="Consolas" w:hAnsi="Consolas"/>
          <w:noProof/>
        </w:rPr>
        <w:t>"</w:t>
      </w:r>
      <w:r w:rsidRPr="00E2551E">
        <w:rPr>
          <w:rFonts w:ascii="Consolas" w:hAnsi="Consolas"/>
          <w:b/>
          <w:noProof/>
        </w:rPr>
        <w:t>views/</w:t>
      </w:r>
      <w:r w:rsidR="00250BFD" w:rsidRPr="00E2551E">
        <w:rPr>
          <w:rFonts w:ascii="Consolas" w:hAnsi="Consolas"/>
          <w:b/>
          <w:noProof/>
        </w:rPr>
        <w:t>layouts/</w:t>
      </w:r>
      <w:r w:rsidRPr="00E2551E">
        <w:rPr>
          <w:rFonts w:ascii="Consolas" w:hAnsi="Consolas"/>
          <w:b/>
          <w:noProof/>
        </w:rPr>
        <w:t>layout.</w:t>
      </w:r>
      <w:r w:rsidR="00250BFD" w:rsidRPr="00E2551E">
        <w:rPr>
          <w:rFonts w:ascii="Consolas" w:hAnsi="Consolas"/>
          <w:b/>
          <w:noProof/>
        </w:rPr>
        <w:t>hbs</w:t>
      </w:r>
      <w:r w:rsidRPr="00E2551E">
        <w:rPr>
          <w:rFonts w:ascii="Consolas" w:hAnsi="Consolas"/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8108F" w14:paraId="4FAB687E" w14:textId="77777777" w:rsidTr="00203006">
        <w:trPr>
          <w:trHeight w:val="287"/>
        </w:trPr>
        <w:tc>
          <w:tcPr>
            <w:tcW w:w="10651" w:type="dxa"/>
          </w:tcPr>
          <w:p w14:paraId="1B8EFC66" w14:textId="77777777" w:rsidR="00250BFD" w:rsidRPr="00FF0EEC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fr-FR"/>
              </w:rPr>
            </w:pPr>
            <w:r w:rsidRPr="00FF0EEC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fr-FR"/>
              </w:rPr>
              <w:t>&lt;!DOCTYPE</w:t>
            </w:r>
            <w:r w:rsidRPr="00FF0E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fr-FR"/>
              </w:rPr>
              <w:t xml:space="preserve"> html</w:t>
            </w:r>
            <w:r w:rsidRPr="00FF0EEC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fr-FR"/>
              </w:rPr>
              <w:t>&gt;</w:t>
            </w:r>
          </w:p>
          <w:p w14:paraId="577597D1" w14:textId="77777777" w:rsidR="00250BFD" w:rsidRPr="00FF0EEC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fr-FR"/>
              </w:rPr>
            </w:pPr>
            <w:r w:rsidRPr="00FF0EEC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fr-FR"/>
              </w:rPr>
              <w:t>&lt;html</w:t>
            </w:r>
            <w:r w:rsidRPr="00FF0E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fr-FR"/>
              </w:rPr>
              <w:t xml:space="preserve"> </w:t>
            </w:r>
            <w:r w:rsidRPr="00FF0EEC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fr-FR"/>
              </w:rPr>
              <w:t>lang=</w:t>
            </w:r>
            <w:r w:rsidRPr="00FF0EE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fr-FR"/>
              </w:rPr>
              <w:t>"en"</w:t>
            </w:r>
            <w:r w:rsidRPr="00FF0EEC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fr-FR"/>
              </w:rPr>
              <w:t>&gt;</w:t>
            </w:r>
          </w:p>
          <w:p w14:paraId="554E00B2" w14:textId="77777777" w:rsidR="00250BFD" w:rsidRPr="00FF0EEC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fr-FR"/>
              </w:rPr>
            </w:pPr>
          </w:p>
          <w:p w14:paraId="2C7D895A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70B0F9E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charset=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"UTF-8"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631D01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&lt;title&gt;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ShopStop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&lt;/title&gt;</w:t>
            </w:r>
          </w:p>
          <w:p w14:paraId="2B5C8BD4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86CFD0A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rel=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"text/css"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"/styles/site.css"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3424E0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rel=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"shortcut icon"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"image/x-icon"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"/images/favicon.ico"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37780B6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4A91B011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21C5005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2336B379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&lt;header&gt;</w:t>
            </w:r>
          </w:p>
          <w:p w14:paraId="048FF2C4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&lt;nav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160F976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&lt;ul&gt;</w:t>
            </w:r>
          </w:p>
          <w:p w14:paraId="204ED672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Home Page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&lt;/a&gt;&lt;/li&gt;</w:t>
            </w:r>
          </w:p>
          <w:p w14:paraId="0B859E32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"/product/add"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Add Product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&lt;/a&gt;&lt;/li&gt;</w:t>
            </w:r>
          </w:p>
          <w:p w14:paraId="2012A248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50BF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250BF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"/category/add"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Add Category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&lt;/a&gt;&lt;/li&gt;</w:t>
            </w:r>
          </w:p>
          <w:p w14:paraId="05E86DE4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&lt;/ul&gt;</w:t>
            </w:r>
          </w:p>
          <w:p w14:paraId="40CC6D1D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&lt;/nav&gt;</w:t>
            </w:r>
          </w:p>
          <w:p w14:paraId="7D82CE98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&lt;/header&gt;</w:t>
            </w:r>
          </w:p>
          <w:p w14:paraId="1E3C8DFD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&lt;main&gt;</w:t>
            </w:r>
          </w:p>
          <w:p w14:paraId="141FE4A0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{{{body}}}</w:t>
            </w:r>
          </w:p>
          <w:p w14:paraId="26928D11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&lt;/main&gt;</w:t>
            </w:r>
          </w:p>
          <w:p w14:paraId="5F3A8ED4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&lt;footer&gt;</w:t>
            </w:r>
          </w:p>
          <w:p w14:paraId="64864A0F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&amp;copy; ShopStop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ED402A2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&lt;/footer&gt;</w:t>
            </w:r>
          </w:p>
          <w:p w14:paraId="7675CAE1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1FF50543" w14:textId="77777777" w:rsidR="00250BFD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F0D6368" w14:textId="0D548E26" w:rsidR="0058108F" w:rsidRPr="00250BFD" w:rsidRDefault="00250BFD" w:rsidP="00250BF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50BF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</w:tc>
      </w:tr>
    </w:tbl>
    <w:p w14:paraId="33D4B494" w14:textId="53C80690"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250BFD">
        <w:rPr>
          <w:b/>
          <w:noProof/>
        </w:rPr>
        <w:t>put</w:t>
      </w:r>
      <w:r w:rsidR="0058108F">
        <w:rPr>
          <w:noProof/>
        </w:rPr>
        <w:t xml:space="preserve"> dynamically created html</w:t>
      </w:r>
      <w:r w:rsidR="00250BFD">
        <w:rPr>
          <w:noProof/>
        </w:rPr>
        <w:t xml:space="preserve"> in the main using </w:t>
      </w:r>
      <w:r w:rsidR="00250BFD" w:rsidRPr="00250BFD">
        <w:rPr>
          <w:rFonts w:ascii="Consolas" w:hAnsi="Consolas"/>
          <w:b/>
          <w:noProof/>
        </w:rPr>
        <w:t>{{{body}}}</w:t>
      </w:r>
      <w:r w:rsidR="0058108F" w:rsidRPr="00250BFD">
        <w:rPr>
          <w:rFonts w:ascii="Consolas" w:hAnsi="Consolas"/>
          <w:b/>
          <w:noProof/>
        </w:rPr>
        <w:t>.</w:t>
      </w:r>
      <w:r w:rsidR="0058108F">
        <w:rPr>
          <w:noProof/>
        </w:rPr>
        <w:t xml:space="preserve"> </w:t>
      </w:r>
    </w:p>
    <w:p w14:paraId="633C5AD4" w14:textId="3994A3FF"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</w:t>
      </w:r>
      <w:r w:rsidR="00250BFD">
        <w:rPr>
          <w:b/>
          <w:noProof/>
        </w:rPr>
        <w:t>hbs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8166A4" w14:paraId="482C7102" w14:textId="77777777" w:rsidTr="00203006">
        <w:trPr>
          <w:trHeight w:val="287"/>
        </w:trPr>
        <w:tc>
          <w:tcPr>
            <w:tcW w:w="10651" w:type="dxa"/>
          </w:tcPr>
          <w:p w14:paraId="53D96036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"head-title"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Welcome to ShopStop!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554CDF9E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"search-form"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12B8EBD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"query"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placeholder=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"Search..."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0F9012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"Search"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316F136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72306E92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"cards"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70EBB98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{{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#each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products}}</w:t>
            </w:r>
          </w:p>
          <w:p w14:paraId="1B3F8712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"product-card"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F2D70A3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"product-img"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D62E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src=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"{{this.image}}"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4718C6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{{this.name}}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6B8E2BA2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{{this.description}}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482CDF89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C886401" w14:textId="77777777" w:rsidR="002D62E9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{{</w:t>
            </w:r>
            <w:r w:rsidRPr="002D62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/each</w:t>
            </w:r>
            <w:r w:rsidRPr="002D62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}}</w:t>
            </w:r>
          </w:p>
          <w:p w14:paraId="0FFF1745" w14:textId="79636861" w:rsidR="008166A4" w:rsidRPr="002D62E9" w:rsidRDefault="002D62E9" w:rsidP="002D62E9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D62E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</w:tc>
      </w:tr>
    </w:tbl>
    <w:p w14:paraId="3C5ED7DF" w14:textId="08A5A316" w:rsidR="008F3B11" w:rsidRDefault="002D62E9" w:rsidP="00757127">
      <w:r>
        <w:t xml:space="preserve">When we </w:t>
      </w:r>
      <w:r w:rsidRPr="002D62E9">
        <w:rPr>
          <w:b/>
        </w:rPr>
        <w:t>render</w:t>
      </w:r>
      <w:r>
        <w:t xml:space="preserve"> this page in the browser, the </w:t>
      </w:r>
      <w:r w:rsidRPr="002D62E9">
        <w:rPr>
          <w:rFonts w:ascii="Consolas" w:hAnsi="Consolas"/>
          <w:b/>
        </w:rPr>
        <w:t>{{{body}}}</w:t>
      </w:r>
      <w:r>
        <w:t xml:space="preserve"> of the layout will be </w:t>
      </w:r>
      <w:r w:rsidRPr="002D62E9">
        <w:rPr>
          <w:b/>
        </w:rPr>
        <w:t>replaced with this html</w:t>
      </w:r>
    </w:p>
    <w:p w14:paraId="1273918A" w14:textId="5C05496E"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14:paraId="58D85F90" w14:textId="0D433FB0"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  <w:gridCol w:w="3565"/>
      </w:tblGrid>
      <w:tr w:rsidR="00671B2F" w14:paraId="4C8EEF14" w14:textId="77777777" w:rsidTr="00540558">
        <w:tc>
          <w:tcPr>
            <w:tcW w:w="5325" w:type="dxa"/>
          </w:tcPr>
          <w:p w14:paraId="287555A3" w14:textId="2FAED735" w:rsidR="00671B2F" w:rsidRDefault="00671B2F" w:rsidP="00757127">
            <w:r>
              <w:rPr>
                <w:noProof/>
                <w:lang w:val="bg-BG" w:eastAsia="bg-BG"/>
              </w:rPr>
              <w:drawing>
                <wp:inline distT="0" distB="0" distL="0" distR="0" wp14:anchorId="5CA18B0A" wp14:editId="6182E425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86317A5" w14:textId="0DC24897" w:rsidR="00671B2F" w:rsidRDefault="00671B2F" w:rsidP="00757127">
            <w:r>
              <w:t>No more boilerplate code: just query to database and rendering the results.</w:t>
            </w:r>
          </w:p>
        </w:tc>
      </w:tr>
    </w:tbl>
    <w:p w14:paraId="48091C8B" w14:textId="1AD16999" w:rsidR="00E2551E" w:rsidRDefault="00E2551E" w:rsidP="00E2551E">
      <w:pPr>
        <w:rPr>
          <w:rFonts w:cstheme="minorHAnsi"/>
          <w:noProof/>
        </w:rPr>
      </w:pPr>
      <w:r>
        <w:rPr>
          <w:noProof/>
        </w:rPr>
        <w:t>Rename</w:t>
      </w:r>
      <w:r w:rsidRPr="00E2551E">
        <w:rPr>
          <w:noProof/>
        </w:rPr>
        <w:t xml:space="preserve"> </w:t>
      </w:r>
      <w:r>
        <w:rPr>
          <w:noProof/>
        </w:rPr>
        <w:t xml:space="preserve">in the </w:t>
      </w:r>
      <w:r w:rsidRPr="00E2551E">
        <w:rPr>
          <w:rFonts w:ascii="Consolas" w:hAnsi="Consolas"/>
          <w:b/>
          <w:noProof/>
        </w:rPr>
        <w:t>"views/</w:t>
      </w:r>
      <w:r>
        <w:rPr>
          <w:rFonts w:ascii="Consolas" w:hAnsi="Consolas"/>
          <w:b/>
          <w:noProof/>
        </w:rPr>
        <w:t>product</w:t>
      </w:r>
      <w:r w:rsidRPr="00E2551E">
        <w:rPr>
          <w:rFonts w:ascii="Consolas" w:hAnsi="Consolas"/>
          <w:b/>
          <w:noProof/>
        </w:rPr>
        <w:t>"</w:t>
      </w:r>
      <w:r>
        <w:rPr>
          <w:noProof/>
        </w:rPr>
        <w:t xml:space="preserve"> folder rename the </w:t>
      </w:r>
      <w:r w:rsidRPr="00E2551E">
        <w:rPr>
          <w:rFonts w:ascii="Consolas" w:hAnsi="Consolas"/>
          <w:b/>
          <w:noProof/>
        </w:rPr>
        <w:t>"add.html"</w:t>
      </w:r>
      <w:r>
        <w:rPr>
          <w:noProof/>
        </w:rPr>
        <w:t xml:space="preserve"> to </w:t>
      </w:r>
      <w:r w:rsidRPr="00E2551E">
        <w:rPr>
          <w:rFonts w:ascii="Consolas" w:hAnsi="Consolas"/>
          <w:b/>
          <w:noProof/>
        </w:rPr>
        <w:t>"add.hbs"</w:t>
      </w:r>
      <w:r w:rsidR="00681361">
        <w:rPr>
          <w:rFonts w:ascii="Consolas" w:hAnsi="Consolas"/>
          <w:b/>
          <w:noProof/>
        </w:rPr>
        <w:t xml:space="preserve"> </w:t>
      </w:r>
      <w:r>
        <w:rPr>
          <w:rFonts w:cstheme="minorHAnsi"/>
          <w:noProof/>
        </w:rPr>
        <w:t xml:space="preserve">and leave </w:t>
      </w:r>
      <w:r w:rsidRPr="00681361">
        <w:rPr>
          <w:rFonts w:cstheme="minorHAnsi"/>
          <w:b/>
          <w:noProof/>
        </w:rPr>
        <w:t>only the form</w:t>
      </w:r>
      <w:r>
        <w:rPr>
          <w:rFonts w:cstheme="minorHAnsi"/>
          <w:noProof/>
        </w:rPr>
        <w:t>, delete the rest</w:t>
      </w:r>
      <w:r w:rsidR="00681361">
        <w:rPr>
          <w:rFonts w:cstheme="minorHAnsi"/>
          <w:noProof/>
        </w:rPr>
        <w:t xml:space="preserve">. You should also change the </w:t>
      </w:r>
      <w:r w:rsidR="00681361" w:rsidRPr="00681361">
        <w:rPr>
          <w:rFonts w:ascii="Consolas" w:hAnsi="Consolas" w:cstheme="minorHAnsi"/>
          <w:b/>
          <w:noProof/>
        </w:rPr>
        <w:t>div class from-group</w:t>
      </w:r>
      <w:r w:rsidR="00681361">
        <w:rPr>
          <w:rFonts w:cstheme="minorHAnsi"/>
          <w:noProof/>
        </w:rPr>
        <w:t xml:space="preserve"> to the following:</w:t>
      </w:r>
    </w:p>
    <w:p w14:paraId="0CB1FC81" w14:textId="0404706A" w:rsidR="00681361" w:rsidRPr="00E2551E" w:rsidRDefault="00681361" w:rsidP="00E2551E">
      <w:pPr>
        <w:rPr>
          <w:rFonts w:cstheme="minorHAnsi"/>
          <w:noProof/>
        </w:rPr>
      </w:pPr>
      <w:r w:rsidRPr="00681361">
        <w:rPr>
          <w:rFonts w:cstheme="minorHAnsi"/>
          <w:noProof/>
          <w:lang w:val="bg-BG" w:eastAsia="bg-BG"/>
        </w:rPr>
        <w:lastRenderedPageBreak/>
        <mc:AlternateContent>
          <mc:Choice Requires="wps">
            <w:drawing>
              <wp:inline distT="0" distB="0" distL="0" distR="0" wp14:anchorId="1C71388E" wp14:editId="3E936C63">
                <wp:extent cx="4442460" cy="2080260"/>
                <wp:effectExtent l="0" t="0" r="15240" b="15240"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246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15DDB" w14:textId="77777777" w:rsidR="00681361" w:rsidRPr="00681361" w:rsidRDefault="00681361" w:rsidP="00681361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class=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"form-group"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B3A729A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&lt;label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for=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"group"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C4B41D4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Group</w:t>
                            </w:r>
                          </w:p>
                          <w:p w14:paraId="7E295195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&lt;/label&gt;</w:t>
                            </w:r>
                          </w:p>
                          <w:p w14:paraId="122BACBB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&lt;select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class=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"input-field"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name=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"category"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08E2F1E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{{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#each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categories}}</w:t>
                            </w:r>
                          </w:p>
                          <w:p w14:paraId="59B259AE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&lt;option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value=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"{{this._id}}"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{{this.name}}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14:paraId="2A274280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{{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/each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}}</w:t>
                            </w:r>
                          </w:p>
                          <w:p w14:paraId="3F2EFD9E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14:paraId="08C47D6E" w14:textId="77777777" w:rsidR="00681361" w:rsidRPr="00681361" w:rsidRDefault="00681361" w:rsidP="0068136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8136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8136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14:paraId="750C8F11" w14:textId="77777777" w:rsidR="00681361" w:rsidRDefault="00681361" w:rsidP="006813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71388E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width:349.8pt;height:16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">
                <v:textbox>
                  <w:txbxContent>
                    <w:p w14:paraId="5EC15DDB" w14:textId="77777777" w:rsidR="00681361" w:rsidRPr="00681361" w:rsidRDefault="00681361" w:rsidP="00681361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class=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"form-group"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14:paraId="3B3A729A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&lt;label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for=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"group"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14:paraId="4C4B41D4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Group</w:t>
                      </w:r>
                    </w:p>
                    <w:p w14:paraId="7E295195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&lt;/label&gt;</w:t>
                      </w:r>
                    </w:p>
                    <w:p w14:paraId="122BACBB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&lt;select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class=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"input-field"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name=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"category"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14:paraId="308E2F1E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{{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#each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categories}}</w:t>
                      </w:r>
                    </w:p>
                    <w:p w14:paraId="59B259AE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&lt;option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value=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"{{this._id}}"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{{this.name}}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&lt;/option&gt;</w:t>
                      </w:r>
                    </w:p>
                    <w:p w14:paraId="2A274280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{{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/each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}}</w:t>
                      </w:r>
                    </w:p>
                    <w:p w14:paraId="3F2EFD9E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&lt;/select&gt;</w:t>
                      </w:r>
                    </w:p>
                    <w:p w14:paraId="08C47D6E" w14:textId="77777777" w:rsidR="00681361" w:rsidRPr="00681361" w:rsidRDefault="00681361" w:rsidP="0068136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8136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8136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14:paraId="750C8F11" w14:textId="77777777" w:rsidR="00681361" w:rsidRDefault="00681361" w:rsidP="00681361"/>
                  </w:txbxContent>
                </v:textbox>
                <w10:anchorlock/>
              </v:shape>
            </w:pict>
          </mc:Fallback>
        </mc:AlternateContent>
      </w:r>
    </w:p>
    <w:p w14:paraId="0F0B5A42" w14:textId="1377F265" w:rsidR="007B1F4D" w:rsidRDefault="000E6701" w:rsidP="005F093D">
      <w:pPr>
        <w:spacing w:before="120"/>
        <w:rPr>
          <w:noProof/>
        </w:rPr>
      </w:pPr>
      <w:r>
        <w:rPr>
          <w:noProof/>
        </w:rPr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14:paraId="7B9AC569" w14:textId="04DCDB41" w:rsidR="000E6701" w:rsidRDefault="000E6701" w:rsidP="00757127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7D3FDFE" wp14:editId="06EAD279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6F59E" w14:textId="3A8D3687" w:rsidR="000E6701" w:rsidRPr="00E2551E" w:rsidRDefault="00E2551E" w:rsidP="00757127">
      <w:pPr>
        <w:rPr>
          <w:rFonts w:ascii="Consolas" w:hAnsi="Consolas" w:cstheme="minorHAnsi"/>
          <w:b/>
        </w:rPr>
      </w:pPr>
      <w:r>
        <w:rPr>
          <w:noProof/>
        </w:rPr>
        <w:t xml:space="preserve">Now in the </w:t>
      </w:r>
      <w:r w:rsidRPr="00E2551E">
        <w:rPr>
          <w:rFonts w:ascii="Consolas" w:hAnsi="Consolas"/>
          <w:b/>
          <w:noProof/>
        </w:rPr>
        <w:t>"views/category"</w:t>
      </w:r>
      <w:r>
        <w:rPr>
          <w:noProof/>
        </w:rPr>
        <w:t xml:space="preserve"> folder rename the </w:t>
      </w:r>
      <w:r w:rsidRPr="00E2551E">
        <w:rPr>
          <w:rFonts w:ascii="Consolas" w:hAnsi="Consolas"/>
          <w:b/>
          <w:noProof/>
        </w:rPr>
        <w:t>"add.html"</w:t>
      </w:r>
      <w:r>
        <w:rPr>
          <w:noProof/>
        </w:rPr>
        <w:t xml:space="preserve"> to </w:t>
      </w:r>
      <w:r w:rsidRPr="00E2551E">
        <w:rPr>
          <w:rFonts w:ascii="Consolas" w:hAnsi="Consolas"/>
          <w:b/>
          <w:noProof/>
        </w:rPr>
        <w:t>"add.hbs"</w:t>
      </w:r>
      <w:r>
        <w:rPr>
          <w:rFonts w:ascii="Consolas" w:hAnsi="Consolas"/>
          <w:b/>
          <w:noProof/>
        </w:rPr>
        <w:t xml:space="preserve"> </w:t>
      </w:r>
      <w:r>
        <w:rPr>
          <w:rFonts w:cstheme="minorHAnsi"/>
          <w:noProof/>
        </w:rPr>
        <w:t xml:space="preserve">and </w:t>
      </w:r>
      <w:r w:rsidRPr="00681361">
        <w:rPr>
          <w:rFonts w:cstheme="minorHAnsi"/>
          <w:b/>
          <w:noProof/>
        </w:rPr>
        <w:t>leave only the form</w:t>
      </w:r>
      <w:r>
        <w:rPr>
          <w:rFonts w:cstheme="minorHAnsi"/>
          <w:noProof/>
        </w:rPr>
        <w:t xml:space="preserve"> as in the </w:t>
      </w:r>
      <w:r w:rsidRPr="00E2551E">
        <w:rPr>
          <w:rFonts w:ascii="Consolas" w:hAnsi="Consolas" w:cstheme="minorHAnsi"/>
          <w:b/>
          <w:noProof/>
        </w:rPr>
        <w:t>product/add.html</w:t>
      </w:r>
    </w:p>
    <w:p w14:paraId="3DD61FBA" w14:textId="49F32CAF"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14:paraId="11060EE4" w14:textId="7CEBB175" w:rsidR="0029694C" w:rsidRDefault="0029694C" w:rsidP="00757127">
      <w:r>
        <w:rPr>
          <w:noProof/>
          <w:lang w:val="bg-BG" w:eastAsia="bg-BG"/>
        </w:rPr>
        <w:drawing>
          <wp:inline distT="0" distB="0" distL="0" distR="0" wp14:anchorId="07193962" wp14:editId="114DD223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3D687" w14:textId="156EAFA5" w:rsidR="0029694C" w:rsidRDefault="0029694C" w:rsidP="00757127">
      <w:r>
        <w:t>Start the application and test if everything was refactored properly.</w:t>
      </w:r>
    </w:p>
    <w:p w14:paraId="5255183E" w14:textId="1A418260"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5863"/>
      </w:tblGrid>
      <w:tr w:rsidR="005B792A" w14:paraId="27C163FC" w14:textId="77777777" w:rsidTr="00681361">
        <w:tc>
          <w:tcPr>
            <w:tcW w:w="4788" w:type="dxa"/>
          </w:tcPr>
          <w:p w14:paraId="3734556C" w14:textId="49A950F5"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7F93A7CF" wp14:editId="6523DED2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3" w:type="dxa"/>
          </w:tcPr>
          <w:p w14:paraId="6DBDDC82" w14:textId="31CCB25D"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4E361B8" wp14:editId="54497B72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14:paraId="73FC314F" w14:textId="77777777" w:rsidTr="00681361">
        <w:tc>
          <w:tcPr>
            <w:tcW w:w="4788" w:type="dxa"/>
          </w:tcPr>
          <w:p w14:paraId="41257EA8" w14:textId="67AC94C6" w:rsidR="005B792A" w:rsidRDefault="00681361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2D46724" wp14:editId="342E63EF">
                  <wp:extent cx="1546860" cy="1630680"/>
                  <wp:effectExtent l="19050" t="19050" r="15240" b="26670"/>
                  <wp:docPr id="121" name="Картина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630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3" w:type="dxa"/>
          </w:tcPr>
          <w:p w14:paraId="5678D124" w14:textId="6BDB8F02"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14:paraId="0BC976FC" w14:textId="067DBD3F" w:rsidR="008C0772" w:rsidRDefault="00363059" w:rsidP="0037433C">
      <w:pPr>
        <w:pStyle w:val="Heading2"/>
      </w:pPr>
      <w:r>
        <w:t>Home Page Update</w:t>
      </w:r>
    </w:p>
    <w:p w14:paraId="37FB1F7E" w14:textId="57A48F2A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</w:t>
      </w:r>
      <w:r w:rsidR="00681361">
        <w:rPr>
          <w:b/>
          <w:noProof/>
        </w:rPr>
        <w:t>hbs</w:t>
      </w:r>
      <w:r w:rsidR="00203006" w:rsidRPr="00203006">
        <w:rPr>
          <w:b/>
          <w:noProof/>
        </w:rPr>
        <w:t>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17DFABA6" w14:textId="77777777" w:rsidR="00372E0A" w:rsidRPr="00372E0A" w:rsidRDefault="00372E0A" w:rsidP="00372E0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btn-success"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"/product/buy/{{this._id}}"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Buy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7AC8B77F" w14:textId="7C215BE4" w:rsidR="00372E0A" w:rsidRPr="00372E0A" w:rsidRDefault="00372E0A" w:rsidP="00372E0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btn-warning"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"/product/edit/{{this._id}}"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01348C2F" w14:textId="01EFEF6B" w:rsidR="00372E0A" w:rsidRPr="00372E0A" w:rsidRDefault="00372E0A" w:rsidP="00372E0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btn-danger"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"/product/delete/{{this._id}}"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Delete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57F2A317" w14:textId="78C162F9" w:rsidR="00372E0A" w:rsidRPr="00372E0A" w:rsidRDefault="00372E0A" w:rsidP="00372E0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btn-primary"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72E0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372E0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"/category/{{this.category.name}}/products"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372E0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More {{this.category.name}}</w:t>
            </w:r>
            <w:r w:rsidRPr="00372E0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</w:t>
      </w:r>
      <w:r w:rsidRPr="00372E0A">
        <w:rPr>
          <w:b/>
        </w:rPr>
        <w:t xml:space="preserve"> below each product</w:t>
      </w:r>
      <w:r>
        <w:t xml:space="preserve"> like this:</w:t>
      </w:r>
    </w:p>
    <w:p w14:paraId="3B8FD39D" w14:textId="0F656D81" w:rsidR="00203006" w:rsidRDefault="001D70F0" w:rsidP="00757127">
      <w:r>
        <w:rPr>
          <w:noProof/>
          <w:lang w:val="bg-BG" w:eastAsia="bg-BG"/>
        </w:rPr>
        <w:drawing>
          <wp:inline distT="0" distB="0" distL="0" distR="0" wp14:anchorId="41269D71" wp14:editId="2D2F0FC2">
            <wp:extent cx="5972810" cy="1392555"/>
            <wp:effectExtent l="19050" t="19050" r="27940" b="17145"/>
            <wp:docPr id="127" name="Картина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25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7C540B" w14:textId="77777777" w:rsidR="001D70F0" w:rsidRDefault="001D70F0" w:rsidP="00757127"/>
    <w:p w14:paraId="19B0DB90" w14:textId="77777777" w:rsidR="001D70F0" w:rsidRDefault="001D70F0" w:rsidP="00757127"/>
    <w:p w14:paraId="30E3EFEE" w14:textId="77777777" w:rsidR="001D70F0" w:rsidRDefault="001D70F0" w:rsidP="00757127"/>
    <w:p w14:paraId="3378452B" w14:textId="77777777" w:rsidR="001D70F0" w:rsidRDefault="001D70F0" w:rsidP="00757127"/>
    <w:p w14:paraId="280255F1" w14:textId="77777777" w:rsidR="001D70F0" w:rsidRDefault="001D70F0" w:rsidP="00757127"/>
    <w:p w14:paraId="7CA7D7C9" w14:textId="77777777" w:rsidR="001D70F0" w:rsidRDefault="001D70F0" w:rsidP="00757127"/>
    <w:p w14:paraId="4E0E4709" w14:textId="77777777" w:rsidR="001D70F0" w:rsidRDefault="001D70F0" w:rsidP="00757127"/>
    <w:p w14:paraId="0F784775" w14:textId="726CEBAA" w:rsidR="00203006" w:rsidRDefault="00203006" w:rsidP="00757127">
      <w:r>
        <w:lastRenderedPageBreak/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1A679046" w:rsidR="00203006" w:rsidRDefault="00372E0A" w:rsidP="00757127">
      <w:r>
        <w:rPr>
          <w:noProof/>
          <w:lang w:val="bg-BG" w:eastAsia="bg-BG"/>
        </w:rPr>
        <w:drawing>
          <wp:inline distT="0" distB="0" distL="0" distR="0" wp14:anchorId="12167C57" wp14:editId="7C7A401E">
            <wp:extent cx="4953000" cy="3152627"/>
            <wp:effectExtent l="19050" t="19050" r="19050" b="10160"/>
            <wp:docPr id="123" name="Картина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117" cy="31584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2862FD32" w:rsidR="00363059" w:rsidRDefault="00363059" w:rsidP="00757127">
      <w:r>
        <w:t>Note that we have</w:t>
      </w:r>
      <w:r w:rsidR="00802656">
        <w:t xml:space="preserve"> no </w:t>
      </w:r>
      <w:r w:rsidR="00802656" w:rsidRPr="00802656">
        <w:rPr>
          <w:b/>
        </w:rPr>
        <w:t>"Laptops"</w:t>
      </w:r>
      <w:r w:rsidR="00802656">
        <w:t xml:space="preserve"> in our </w:t>
      </w:r>
      <w:r w:rsidR="00802656" w:rsidRPr="00802656">
        <w:rPr>
          <w:b/>
        </w:rPr>
        <w:t>"More"</w:t>
      </w:r>
      <w:r w:rsidR="00802656">
        <w:t xml:space="preserve"> button </w:t>
      </w:r>
      <w:r>
        <w:t xml:space="preserve">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  <w:lang w:val="bg-BG" w:eastAsia="bg-BG"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44D176E3" w14:textId="77777777" w:rsidR="00802656" w:rsidRDefault="00802656" w:rsidP="00802656">
      <w:pPr>
        <w:pStyle w:val="Index"/>
      </w:pPr>
      <w:r>
        <w:rPr>
          <w:noProof/>
          <w:lang w:val="bg-BG" w:eastAsia="bg-BG"/>
        </w:rPr>
        <w:drawing>
          <wp:inline distT="0" distB="0" distL="0" distR="0" wp14:anchorId="6E811CD6" wp14:editId="33BEDB23">
            <wp:extent cx="5417820" cy="3494251"/>
            <wp:effectExtent l="19050" t="19050" r="11430" b="11430"/>
            <wp:docPr id="124" name="Картина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4347" cy="35049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32CAB842" w:rsidR="00363059" w:rsidRDefault="00363059" w:rsidP="00363059">
      <w:pPr>
        <w:pStyle w:val="Heading2"/>
      </w:pPr>
      <w:r>
        <w:lastRenderedPageBreak/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4C3DEE93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2D03CF94" w14:textId="58B901BF" w:rsidR="00D74A00" w:rsidRDefault="00A6646C" w:rsidP="00757127">
      <w:r>
        <w:rPr>
          <w:noProof/>
          <w:lang w:val="bg-BG" w:eastAsia="bg-BG"/>
        </w:rPr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7F7846CA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All {{category.name}}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4440ABA5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"cards"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005A0F4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{{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#each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category.products}}</w:t>
            </w:r>
          </w:p>
          <w:p w14:paraId="72FC531B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"product-card"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50D21ED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"product-img"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src=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"{{this.image}}"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3DB771B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{{this.name}}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45754A3C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{{this.description}}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3FADAA5A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btn-success"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"/product/buy/{{this._id}}"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Buy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046D0E46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btn-warning"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"/product/edit/{{this._id}}"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66C94328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btn-sm btn-danger"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06E6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href=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"/product/delete/{{this._id}}"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Delete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&lt;/a&gt;</w:t>
            </w:r>
          </w:p>
          <w:p w14:paraId="52224A6B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88DD280" w14:textId="77777777" w:rsidR="00C06E65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{{</w:t>
            </w:r>
            <w:r w:rsidRPr="00C06E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/each</w:t>
            </w:r>
            <w:r w:rsidRPr="00C06E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}}</w:t>
            </w:r>
          </w:p>
          <w:p w14:paraId="598612D8" w14:textId="4BC479A7" w:rsidR="00A6646C" w:rsidRPr="00C06E65" w:rsidRDefault="00C06E65" w:rsidP="00C06E6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6E6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</w:tc>
      </w:tr>
    </w:tbl>
    <w:p w14:paraId="5868AB7A" w14:textId="2A671410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14:paraId="4F7966F4" w14:textId="1A5A64E9" w:rsidR="00AE2D7C" w:rsidRDefault="006D361B" w:rsidP="00757127">
      <w:r>
        <w:rPr>
          <w:noProof/>
          <w:lang w:val="bg-BG" w:eastAsia="bg-BG"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3E60FB66" w:rsidR="006D361B" w:rsidRPr="00757127" w:rsidRDefault="001D70F0" w:rsidP="00757127">
      <w:r>
        <w:rPr>
          <w:noProof/>
          <w:lang w:val="bg-BG" w:eastAsia="bg-BG"/>
        </w:rPr>
        <w:lastRenderedPageBreak/>
        <w:drawing>
          <wp:inline distT="0" distB="0" distL="0" distR="0" wp14:anchorId="29995438" wp14:editId="3DD25C66">
            <wp:extent cx="4265378" cy="4229100"/>
            <wp:effectExtent l="19050" t="19050" r="20955" b="1905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4471" cy="422820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4BD00C3B" w:rsidR="00B45958" w:rsidRDefault="00B45958" w:rsidP="00507F14">
      <w:pPr>
        <w:rPr>
          <w:lang w:val="bg-BG"/>
        </w:rPr>
      </w:pPr>
      <w:r>
        <w:t xml:space="preserve">First go to </w:t>
      </w:r>
      <w:r w:rsidRPr="001D70F0">
        <w:rPr>
          <w:rFonts w:ascii="Consolas" w:hAnsi="Consolas"/>
          <w:noProof/>
        </w:rPr>
        <w:t>"</w:t>
      </w:r>
      <w:r w:rsidRPr="001D70F0">
        <w:rPr>
          <w:rFonts w:ascii="Consolas" w:hAnsi="Consolas"/>
          <w:b/>
          <w:noProof/>
        </w:rPr>
        <w:t>views</w:t>
      </w:r>
      <w:r w:rsidR="001D70F0" w:rsidRPr="001D70F0">
        <w:rPr>
          <w:rFonts w:ascii="Consolas" w:hAnsi="Consolas"/>
          <w:b/>
          <w:noProof/>
        </w:rPr>
        <w:t>/layouts</w:t>
      </w:r>
      <w:r w:rsidRPr="001D70F0">
        <w:rPr>
          <w:rFonts w:ascii="Consolas" w:hAnsi="Consolas"/>
          <w:b/>
          <w:noProof/>
        </w:rPr>
        <w:t>/layout.</w:t>
      </w:r>
      <w:r w:rsidR="00250BFD" w:rsidRPr="001D70F0">
        <w:rPr>
          <w:rFonts w:ascii="Consolas" w:hAnsi="Consolas"/>
          <w:b/>
          <w:noProof/>
        </w:rPr>
        <w:t>h</w:t>
      </w:r>
      <w:r w:rsidR="001D70F0" w:rsidRPr="001D70F0">
        <w:rPr>
          <w:rFonts w:ascii="Consolas" w:hAnsi="Consolas"/>
          <w:b/>
          <w:noProof/>
        </w:rPr>
        <w:t>bs</w:t>
      </w:r>
      <w:r w:rsidRPr="001D70F0">
        <w:rPr>
          <w:rFonts w:ascii="Consolas" w:hAnsi="Consolas"/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3EABA569" w:rsidR="00B45958" w:rsidRDefault="00EB01B7" w:rsidP="00507F1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9F57FCA" wp14:editId="3E83AB0F">
            <wp:extent cx="4229100" cy="1104900"/>
            <wp:effectExtent l="19050" t="19050" r="19050" b="1905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049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5095"/>
      </w:tblGrid>
      <w:tr w:rsidR="008C10A2" w14:paraId="25FE3FE0" w14:textId="77777777" w:rsidTr="00540558">
        <w:tc>
          <w:tcPr>
            <w:tcW w:w="5325" w:type="dxa"/>
          </w:tcPr>
          <w:p w14:paraId="51C7E560" w14:textId="52BD23C1" w:rsidR="008C10A2" w:rsidRDefault="00EB01B7" w:rsidP="00507F14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3D11844C" wp14:editId="7FBCF456">
                  <wp:extent cx="3345180" cy="2209549"/>
                  <wp:effectExtent l="19050" t="19050" r="26670" b="19685"/>
                  <wp:docPr id="35" name="Картина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53" cy="22162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4FB6DDED" w14:textId="7A6C031C" w:rsidR="00EB01B7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14:paraId="6B429BFF" w14:textId="336D19AC" w:rsidR="00FC10F6" w:rsidRDefault="00FC10F6" w:rsidP="00507F14">
      <w:r>
        <w:rPr>
          <w:noProof/>
          <w:lang w:val="bg-BG" w:eastAsia="bg-BG"/>
        </w:rPr>
        <w:drawing>
          <wp:inline distT="0" distB="0" distL="0" distR="0" wp14:anchorId="126C68BA" wp14:editId="346632C7">
            <wp:extent cx="5036820" cy="2715342"/>
            <wp:effectExtent l="19050" t="19050" r="11430" b="279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23936"/>
                    <a:stretch/>
                  </pic:blipFill>
                  <pic:spPr bwMode="auto">
                    <a:xfrm>
                      <a:off x="0" y="0"/>
                      <a:ext cx="5040201" cy="2717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67B1" w14:textId="2ED18BC5" w:rsidR="00FC10F6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1CC03BAA" w14:textId="77777777" w:rsidR="00E53B19" w:rsidRDefault="00E53B19" w:rsidP="00507F14"/>
    <w:p w14:paraId="15BDB137" w14:textId="77777777" w:rsidR="00E53B19" w:rsidRDefault="00E53B19" w:rsidP="00507F14"/>
    <w:p w14:paraId="29445742" w14:textId="77777777" w:rsidR="00E53B19" w:rsidRDefault="00E53B19" w:rsidP="00507F14"/>
    <w:p w14:paraId="3DD4555F" w14:textId="77777777" w:rsidR="00E53B19" w:rsidRDefault="00E53B19" w:rsidP="00507F14"/>
    <w:p w14:paraId="15DBE18D" w14:textId="77777777" w:rsidR="00E53B19" w:rsidRDefault="00E53B19" w:rsidP="00507F14"/>
    <w:p w14:paraId="2F688F01" w14:textId="77777777" w:rsidR="00E53B19" w:rsidRDefault="00E53B19" w:rsidP="00507F14"/>
    <w:p w14:paraId="5942D65B" w14:textId="77777777" w:rsidR="00E53B19" w:rsidRDefault="00E53B19" w:rsidP="00507F14"/>
    <w:p w14:paraId="7426355A" w14:textId="77777777" w:rsidR="00E53B19" w:rsidRPr="00B45958" w:rsidRDefault="00E53B19" w:rsidP="00507F14"/>
    <w:p w14:paraId="589D6EAA" w14:textId="1CC7F8A8" w:rsidR="0037433C" w:rsidRDefault="002075F7" w:rsidP="0037433C">
      <w:pPr>
        <w:pStyle w:val="Heading2"/>
      </w:pPr>
      <w:r>
        <w:lastRenderedPageBreak/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13FFEDA" wp14:editId="64346D7A">
            <wp:extent cx="4769082" cy="4030980"/>
            <wp:effectExtent l="19050" t="19050" r="1270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5109" cy="40614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72BE168" wp14:editId="5872E329">
            <wp:extent cx="4396740" cy="3712896"/>
            <wp:effectExtent l="19050" t="19050" r="22860" b="209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347" cy="37159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11203" w:type="dxa"/>
        <w:tblInd w:w="-252" w:type="dxa"/>
        <w:tblLook w:val="04A0" w:firstRow="1" w:lastRow="0" w:firstColumn="1" w:lastColumn="0" w:noHBand="0" w:noVBand="1"/>
      </w:tblPr>
      <w:tblGrid>
        <w:gridCol w:w="11203"/>
      </w:tblGrid>
      <w:tr w:rsidR="00CF188E" w14:paraId="3C582FBF" w14:textId="77777777" w:rsidTr="00B35495">
        <w:trPr>
          <w:trHeight w:val="292"/>
        </w:trPr>
        <w:tc>
          <w:tcPr>
            <w:tcW w:w="11203" w:type="dxa"/>
          </w:tcPr>
          <w:p w14:paraId="69EC9C3C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 center-form"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method=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enctype=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"multipart/form-data"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5329FBC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 Product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7226C563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46F5BDA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Name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F23A1D2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"{{product.name}}"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2503D726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F6188D3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CACD15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2A94F1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Description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2A0B433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&lt;textarea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{{product.description}}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&lt;/textarea&gt;</w:t>
            </w:r>
          </w:p>
          <w:p w14:paraId="5A2DC96A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994CCE3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84F116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321C3EB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Price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6165C990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"number"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step=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"0.01"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"{{product.price}}"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18F28630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B128FFE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2AD1BA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FBC86DD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"image"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Image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E8EB244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"image"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"image"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"file"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accept=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"image/png, image/jpg, image/jpeg"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0359AD5A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25C1696" w14:textId="77777777" w:rsidR="00B35495" w:rsidRPr="00B35495" w:rsidRDefault="00B35495" w:rsidP="00B35495">
            <w:pPr>
              <w:shd w:val="clear" w:color="auto" w:fill="FFFFFF"/>
              <w:spacing w:before="0"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1DB3782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ED46DA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C3DDC1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Group</w:t>
            </w:r>
          </w:p>
          <w:p w14:paraId="331F16AC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AB58AFE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"category"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1A20931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{{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#each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categories}}</w:t>
            </w:r>
          </w:p>
          <w:p w14:paraId="30476B41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"{{this._id}}"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{{this.name}}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3EEA56E8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{{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/each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}}</w:t>
            </w:r>
          </w:p>
          <w:p w14:paraId="3F14E842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201F0DFC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2684680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565810E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form-btn btn-warning"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35495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B3549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"Edit"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214C6C9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21AD88C" w14:textId="77777777" w:rsidR="00B35495" w:rsidRPr="00B35495" w:rsidRDefault="00B35495" w:rsidP="00B35495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35495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533BE8A0" w14:textId="3C06BF7B" w:rsidR="00CF188E" w:rsidRPr="00162652" w:rsidRDefault="00CF188E" w:rsidP="0016265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Pr="00162652" w:rsidRDefault="00BF5568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005DE605" w14:textId="06E283EB" w:rsidR="00305E69" w:rsidRDefault="00B35495" w:rsidP="00CF188E">
      <w:pPr>
        <w:pStyle w:val="ListParagraph"/>
        <w:ind w:left="0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EB78B5" wp14:editId="0DDE3727">
            <wp:extent cx="5654040" cy="3101727"/>
            <wp:effectExtent l="19050" t="19050" r="22860" b="2286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10172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Pr="00162652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 wp14:anchorId="43E7D468" wp14:editId="22F99CF5">
            <wp:extent cx="4655820" cy="3935250"/>
            <wp:effectExtent l="19050" t="19050" r="11430" b="273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7167" cy="3944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  <w:lang w:val="bg-BG" w:eastAsia="bg-BG"/>
        </w:rPr>
        <w:drawing>
          <wp:inline distT="0" distB="0" distL="0" distR="0" wp14:anchorId="5560BB2B" wp14:editId="22700950">
            <wp:extent cx="4655820" cy="3933607"/>
            <wp:effectExtent l="19050" t="19050" r="11430" b="1016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64002" cy="3940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ABFEE" w14:textId="3F22069F" w:rsidR="0055191F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D2F5E8" w14:textId="51784062" w:rsidR="00F11E95" w:rsidRDefault="00F11E95" w:rsidP="00757127">
      <w:r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E2551E">
        <w:trPr>
          <w:trHeight w:val="287"/>
        </w:trPr>
        <w:tc>
          <w:tcPr>
            <w:tcW w:w="10651" w:type="dxa"/>
          </w:tcPr>
          <w:p w14:paraId="13B89A94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 center-form"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method=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enctype=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"multipart/form-data"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C0EE560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Delete Product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528263E6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F3F4817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"product-card"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&gt;&lt;/label&gt;</w:t>
            </w:r>
          </w:p>
          <w:p w14:paraId="69BD9CE1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"product-img"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src=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"{{product.image}}"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A384DC3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D0C0C81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2488275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2C1BB4B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Name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2D3AD83B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"{{product.name}}"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disabled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45861AD0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4BF6D10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EC7CDEF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23442D5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Description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9F4CCB5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&lt;textarea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disabled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{{product.description}}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&lt;/textarea&gt;</w:t>
            </w:r>
          </w:p>
          <w:p w14:paraId="7F5E01BC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4757C29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291C44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2E41B5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btn-danger form-btn"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"btn"</w:t>
            </w: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4167D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4167D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"Delete"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79B90E6" w14:textId="77777777" w:rsidR="004167D2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1A5A502" w14:textId="51BA6CBB" w:rsidR="0055191F" w:rsidRPr="004167D2" w:rsidRDefault="004167D2" w:rsidP="004167D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167D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</w:tc>
      </w:tr>
    </w:tbl>
    <w:p w14:paraId="7C274C2A" w14:textId="614115EC" w:rsidR="00F11E95" w:rsidRDefault="0055191F" w:rsidP="00757127">
      <w:r>
        <w:t>Follow the guidelines from the previous part and you should be able to implement the removal of product on your own.</w:t>
      </w:r>
    </w:p>
    <w:p w14:paraId="18F2E35E" w14:textId="1BA5D307" w:rsidR="00D23413" w:rsidRPr="00832D47" w:rsidRDefault="00D23413" w:rsidP="00757127">
      <w:pPr>
        <w:rPr>
          <w:b/>
        </w:rPr>
      </w:pPr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p w14:paraId="57884A56" w14:textId="0574FC6C" w:rsidR="004755E3" w:rsidRDefault="00A537DA" w:rsidP="004755E3">
      <w:pPr>
        <w:pStyle w:val="Heading2"/>
      </w:pPr>
      <w:r>
        <w:lastRenderedPageBreak/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  <w:lang w:val="bg-BG" w:eastAsia="bg-BG"/>
        </w:rPr>
        <w:drawing>
          <wp:inline distT="0" distB="0" distL="0" distR="0" wp14:anchorId="0417A320" wp14:editId="734FBFA5">
            <wp:extent cx="5273040" cy="4017193"/>
            <wp:effectExtent l="19050" t="19050" r="2286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5668" cy="4034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  <w:lang w:val="bg-BG" w:eastAsia="bg-BG"/>
        </w:rPr>
        <w:drawing>
          <wp:inline distT="0" distB="0" distL="0" distR="0" wp14:anchorId="2E89FBF4" wp14:editId="1F9051A4">
            <wp:extent cx="5273040" cy="4017194"/>
            <wp:effectExtent l="19050" t="19050" r="2286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6582" cy="4019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lastRenderedPageBreak/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E2551E">
        <w:trPr>
          <w:trHeight w:val="287"/>
        </w:trPr>
        <w:tc>
          <w:tcPr>
            <w:tcW w:w="10651" w:type="dxa"/>
          </w:tcPr>
          <w:p w14:paraId="705B6D29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 center-form"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method=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enctype=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"multipart/form-data"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E77A9A3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Buy Product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4FB3DA36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1C7172B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"product-card"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&gt;&lt;/label&gt;</w:t>
            </w:r>
          </w:p>
          <w:p w14:paraId="0DD0A663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"product-img"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src=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"{{product.image}}"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88BEEAC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B4FF3A2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5425BB3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DC4D7AA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Name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3927557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"name"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"{{product.name}}"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disabled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14AC69B1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55F7209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9A688BB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4D83004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Description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24B7119A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&lt;textarea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disabled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{{product.description}}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&lt;/textarea&gt;</w:t>
            </w:r>
          </w:p>
          <w:p w14:paraId="1E2AF612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12EE20F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EA34B44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98B463F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for=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Price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7F12B0DB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id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name=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"price"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"number"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step=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"0.01"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"input-field"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"{{product.price}}"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disabled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/&gt;</w:t>
            </w:r>
          </w:p>
          <w:p w14:paraId="0B17B6D3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7CD7A78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E021D1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"form-group"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17E08B3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class=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 form-btn btn-success"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type=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A63C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value=</w:t>
            </w:r>
            <w:r w:rsidRPr="002A63C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"Buy"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B20703A" w14:textId="77777777" w:rsidR="002A63C2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</w:t>
            </w: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BA3474F" w14:textId="33731C1C" w:rsidR="00CD4D81" w:rsidRPr="002A63C2" w:rsidRDefault="002A63C2" w:rsidP="002A63C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A63C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774D71" w14:textId="77777777" w:rsidR="00B40598" w:rsidRDefault="00B40598" w:rsidP="008068A2">
      <w:pPr>
        <w:spacing w:after="0" w:line="240" w:lineRule="auto"/>
      </w:pPr>
      <w:r>
        <w:separator/>
      </w:r>
    </w:p>
  </w:endnote>
  <w:endnote w:type="continuationSeparator" w:id="0">
    <w:p w14:paraId="1670F442" w14:textId="77777777" w:rsidR="00B40598" w:rsidRDefault="00B405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8E0C0D" w14:textId="77777777" w:rsidR="00E2551E" w:rsidRPr="00AC77AD" w:rsidRDefault="00E2551E" w:rsidP="00E255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B70F89B" wp14:editId="47FE40C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05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0006FBEB" wp14:editId="26FB04A5">
          <wp:extent cx="1419225" cy="352425"/>
          <wp:effectExtent l="0" t="0" r="9525" b="9525"/>
          <wp:docPr id="106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6EDF01C" wp14:editId="71210BD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94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2FDDF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D9msAa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CFC3EC" wp14:editId="0C9BEA9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98262CB" w14:textId="77777777" w:rsidR="00E2551E" w:rsidRPr="008C2B83" w:rsidRDefault="00E2551E" w:rsidP="00E255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0EE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0EEC">
                            <w:rPr>
                              <w:noProof/>
                              <w:sz w:val="18"/>
                              <w:szCs w:val="18"/>
                            </w:rPr>
                            <w:t>25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FC3EC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7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698262CB" w14:textId="77777777" w:rsidR="00E2551E" w:rsidRPr="008C2B83" w:rsidRDefault="00E2551E" w:rsidP="00E255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0EE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0EEC">
                      <w:rPr>
                        <w:noProof/>
                        <w:sz w:val="18"/>
                        <w:szCs w:val="18"/>
                      </w:rPr>
                      <w:t>25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842D26" wp14:editId="6DC4F9C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9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A15063F" w14:textId="77777777" w:rsidR="00E2551E" w:rsidRDefault="00E2551E" w:rsidP="00E255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842D26" id="Text Box 18" o:spid="_x0000_s1028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" filled="f" stroked="f" strokeweight=".5pt">
              <v:path arrowok="t"/>
              <v:textbox inset=".5mm,0,0,0">
                <w:txbxContent>
                  <w:p w14:paraId="4A15063F" w14:textId="77777777" w:rsidR="00E2551E" w:rsidRDefault="00E2551E" w:rsidP="00E255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8AEFB25" wp14:editId="2BE5889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0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9D8C6F" w14:textId="77777777" w:rsidR="00E2551E" w:rsidRDefault="00E2551E" w:rsidP="00E255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E21473A" w14:textId="77777777" w:rsidR="00E2551E" w:rsidRDefault="00E2551E" w:rsidP="00E255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67229" wp14:editId="2B464C90">
                                <wp:extent cx="167005" cy="203387"/>
                                <wp:effectExtent l="0" t="0" r="4445" b="6350"/>
                                <wp:docPr id="107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2F3F698" wp14:editId="24480D99">
                                <wp:extent cx="171450" cy="205105"/>
                                <wp:effectExtent l="0" t="0" r="0" b="4445"/>
                                <wp:docPr id="108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3E5B07" wp14:editId="22372171">
                                <wp:extent cx="200152" cy="200152"/>
                                <wp:effectExtent l="0" t="0" r="9525" b="9525"/>
                                <wp:docPr id="109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0AB64E" wp14:editId="0E00A867">
                                <wp:extent cx="200152" cy="200152"/>
                                <wp:effectExtent l="0" t="0" r="9525" b="9525"/>
                                <wp:docPr id="110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937A2" wp14:editId="75E80EE0">
                                <wp:extent cx="200152" cy="200152"/>
                                <wp:effectExtent l="0" t="0" r="9525" b="9525"/>
                                <wp:docPr id="111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8F9D16" wp14:editId="3A8A3C9E">
                                <wp:extent cx="190500" cy="190500"/>
                                <wp:effectExtent l="0" t="0" r="0" b="0"/>
                                <wp:docPr id="112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445B41" wp14:editId="2D6DAEFF">
                                <wp:extent cx="176530" cy="176530"/>
                                <wp:effectExtent l="0" t="0" r="0" b="0"/>
                                <wp:docPr id="113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DF3311" wp14:editId="04B7097E">
                                <wp:extent cx="200152" cy="200152"/>
                                <wp:effectExtent l="0" t="0" r="9525" b="9525"/>
                                <wp:docPr id="114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3D2FA" wp14:editId="30F1C778">
                                <wp:extent cx="215153" cy="209247"/>
                                <wp:effectExtent l="0" t="0" r="0" b="635"/>
                                <wp:docPr id="115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7E09CE" wp14:editId="6C4AFB0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AEFB25" id="Text Box 16" o:spid="_x0000_s1029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L16AKAO&#10;AgAA/A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239D8C6F" w14:textId="77777777" w:rsidR="00E2551E" w:rsidRDefault="00E2551E" w:rsidP="00E255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E21473A" w14:textId="77777777" w:rsidR="00E2551E" w:rsidRDefault="00E2551E" w:rsidP="00E255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67229" wp14:editId="2B464C90">
                          <wp:extent cx="167005" cy="203387"/>
                          <wp:effectExtent l="0" t="0" r="4445" b="6350"/>
                          <wp:docPr id="107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2F3F698" wp14:editId="24480D99">
                          <wp:extent cx="171450" cy="205105"/>
                          <wp:effectExtent l="0" t="0" r="0" b="4445"/>
                          <wp:docPr id="108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3E5B07" wp14:editId="22372171">
                          <wp:extent cx="200152" cy="200152"/>
                          <wp:effectExtent l="0" t="0" r="9525" b="9525"/>
                          <wp:docPr id="109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0AB64E" wp14:editId="0E00A867">
                          <wp:extent cx="200152" cy="200152"/>
                          <wp:effectExtent l="0" t="0" r="9525" b="9525"/>
                          <wp:docPr id="110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937A2" wp14:editId="75E80EE0">
                          <wp:extent cx="200152" cy="200152"/>
                          <wp:effectExtent l="0" t="0" r="9525" b="9525"/>
                          <wp:docPr id="111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8F9D16" wp14:editId="3A8A3C9E">
                          <wp:extent cx="190500" cy="190500"/>
                          <wp:effectExtent l="0" t="0" r="0" b="0"/>
                          <wp:docPr id="112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445B41" wp14:editId="2D6DAEFF">
                          <wp:extent cx="176530" cy="176530"/>
                          <wp:effectExtent l="0" t="0" r="0" b="0"/>
                          <wp:docPr id="113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DF3311" wp14:editId="04B7097E">
                          <wp:extent cx="200152" cy="200152"/>
                          <wp:effectExtent l="0" t="0" r="9525" b="9525"/>
                          <wp:docPr id="114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3D2FA" wp14:editId="30F1C778">
                          <wp:extent cx="215153" cy="209247"/>
                          <wp:effectExtent l="0" t="0" r="0" b="635"/>
                          <wp:docPr id="115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7E09CE" wp14:editId="6C4AFB0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A1E5270" w14:textId="618FECF5" w:rsidR="00E2551E" w:rsidRPr="00AC77AD" w:rsidRDefault="00E2551E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262B39" w14:textId="77777777" w:rsidR="00B40598" w:rsidRDefault="00B40598" w:rsidP="008068A2">
      <w:pPr>
        <w:spacing w:after="0" w:line="240" w:lineRule="auto"/>
      </w:pPr>
      <w:r>
        <w:separator/>
      </w:r>
    </w:p>
  </w:footnote>
  <w:footnote w:type="continuationSeparator" w:id="0">
    <w:p w14:paraId="18727C24" w14:textId="77777777" w:rsidR="00B40598" w:rsidRDefault="00B405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E2551E" w:rsidRDefault="00E255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3"/>
  </w:num>
  <w:num w:numId="4">
    <w:abstractNumId w:val="7"/>
  </w:num>
  <w:num w:numId="5">
    <w:abstractNumId w:val="3"/>
  </w:num>
  <w:num w:numId="6">
    <w:abstractNumId w:val="14"/>
  </w:num>
  <w:num w:numId="7">
    <w:abstractNumId w:val="15"/>
  </w:num>
  <w:num w:numId="8">
    <w:abstractNumId w:val="10"/>
  </w:num>
  <w:num w:numId="9">
    <w:abstractNumId w:val="2"/>
  </w:num>
  <w:num w:numId="10">
    <w:abstractNumId w:val="9"/>
  </w:num>
  <w:num w:numId="11">
    <w:abstractNumId w:val="0"/>
  </w:num>
  <w:num w:numId="12">
    <w:abstractNumId w:val="5"/>
  </w:num>
  <w:num w:numId="13">
    <w:abstractNumId w:val="17"/>
  </w:num>
  <w:num w:numId="14">
    <w:abstractNumId w:val="18"/>
  </w:num>
  <w:num w:numId="15">
    <w:abstractNumId w:val="11"/>
  </w:num>
  <w:num w:numId="16">
    <w:abstractNumId w:val="8"/>
  </w:num>
  <w:num w:numId="17">
    <w:abstractNumId w:val="12"/>
  </w:num>
  <w:num w:numId="18">
    <w:abstractNumId w:val="19"/>
  </w:num>
  <w:num w:numId="19">
    <w:abstractNumId w:val="16"/>
  </w:num>
  <w:num w:numId="2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2652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D70F0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2AF1"/>
    <w:rsid w:val="0022398A"/>
    <w:rsid w:val="00231728"/>
    <w:rsid w:val="002326A7"/>
    <w:rsid w:val="0023369F"/>
    <w:rsid w:val="00235232"/>
    <w:rsid w:val="00243B00"/>
    <w:rsid w:val="00250BFD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A63C2"/>
    <w:rsid w:val="002B665B"/>
    <w:rsid w:val="002C0368"/>
    <w:rsid w:val="002C2FCB"/>
    <w:rsid w:val="002C46A0"/>
    <w:rsid w:val="002C71C6"/>
    <w:rsid w:val="002C76C2"/>
    <w:rsid w:val="002D62E9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2E0A"/>
    <w:rsid w:val="0037433C"/>
    <w:rsid w:val="0037498C"/>
    <w:rsid w:val="00380759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7D2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1361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29A1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2656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9C4"/>
    <w:rsid w:val="008F3B11"/>
    <w:rsid w:val="008F5B43"/>
    <w:rsid w:val="008F5FDB"/>
    <w:rsid w:val="00902E68"/>
    <w:rsid w:val="00904850"/>
    <w:rsid w:val="00910A46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8238F"/>
    <w:rsid w:val="00A91B75"/>
    <w:rsid w:val="00AA3772"/>
    <w:rsid w:val="00AA4F05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35495"/>
    <w:rsid w:val="00B40598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5F4C"/>
    <w:rsid w:val="00B96444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6E65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51E"/>
    <w:rsid w:val="00E25811"/>
    <w:rsid w:val="00E32F85"/>
    <w:rsid w:val="00E36E42"/>
    <w:rsid w:val="00E36FD8"/>
    <w:rsid w:val="00E37380"/>
    <w:rsid w:val="00E416BF"/>
    <w:rsid w:val="00E43C58"/>
    <w:rsid w:val="00E465C4"/>
    <w:rsid w:val="00E53B19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01B7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0EEC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36F6A475-62EE-4DA7-B421-A0BE8FBF6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E6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6E6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6E65"/>
    <w:pPr>
      <w:keepNext/>
      <w:keepLines/>
      <w:numPr>
        <w:numId w:val="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E6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6E6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E65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E65"/>
  </w:style>
  <w:style w:type="paragraph" w:styleId="Footer">
    <w:name w:val="footer"/>
    <w:basedOn w:val="Normal"/>
    <w:link w:val="FooterChar"/>
    <w:uiPriority w:val="99"/>
    <w:unhideWhenUsed/>
    <w:rsid w:val="00C06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E65"/>
  </w:style>
  <w:style w:type="paragraph" w:styleId="BalloonText">
    <w:name w:val="Balloon Text"/>
    <w:basedOn w:val="Normal"/>
    <w:link w:val="BalloonTextChar"/>
    <w:uiPriority w:val="99"/>
    <w:semiHidden/>
    <w:unhideWhenUsed/>
    <w:rsid w:val="00C06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E6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6E6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6E65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6E6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6E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E6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6E65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06E65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C06E6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6E65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E65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C06E65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C06E65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06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06E65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TableGridLight1">
    <w:name w:val="Table Grid Light1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C06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C06E6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6E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handlebarsjs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handlebarsjs.com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s://www.amazon.com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hyperlink" Target="https://github.com/expressjs/express/wiki?_ga=2.193141869.1793855046.1495192928-256086991.1495190978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51.png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F3145-4741-48E5-8E32-8AC550285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2496</TotalTime>
  <Pages>25</Pages>
  <Words>2478</Words>
  <Characters>14126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for "ExpressJS Fundamentals" course @ SoftUni</vt:lpstr>
      <vt:lpstr>Lab for "ExpressJS Fundamentals" course @ SoftUni</vt:lpstr>
    </vt:vector>
  </TitlesOfParts>
  <Company>Software University (SoftUni)</Company>
  <LinksUpToDate>false</LinksUpToDate>
  <CharactersWithSpaces>16571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"Node.js &amp; ExpressJS Fundamentals" course @ SoftUni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235</cp:revision>
  <cp:lastPrinted>2015-10-26T22:35:00Z</cp:lastPrinted>
  <dcterms:created xsi:type="dcterms:W3CDTF">2016-05-21T08:57:00Z</dcterms:created>
  <dcterms:modified xsi:type="dcterms:W3CDTF">2019-01-23T10:48:00Z</dcterms:modified>
  <cp:category>programming, education, software engineering, software development</cp:category>
</cp:coreProperties>
</file>